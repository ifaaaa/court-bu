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F65F12" w:rsidP="005B3027">
      <w:pPr>
        <w:pStyle w:val="NormalWeb"/>
        <w:jc w:val="center"/>
        <w:divId w:val="470514205"/>
      </w:pPr>
      <w:r>
        <w:t xml:space="preserve">ЗАХИРАМЖЛАХ нь: </w:t>
      </w:r>
    </w:p>
    <w:p w:rsidR="00000000" w:rsidRDefault="00F65F12">
      <w:pPr>
        <w:pStyle w:val="NormalWeb"/>
        <w:jc w:val="both"/>
        <w:divId w:val="470514205"/>
      </w:pPr>
      <w:r>
        <w:t>1.Х******** М.А, Б.Ж, М.А нар нь үндсэн зээл 11,321,707, зээлийн хүү 2,478,321 төгрөг, нэмэгдүүлсэн хүү 495,664 төгрөг, нийт 14,314,692 /арван дөрвөн сая гурван зуун арван дөрвөн мянга зургаан зуун ерэн хоёр/ төгрөг гаргуулж, зээлийн төлбөрийн мөнгөн хэлбэрээр барагдуулахгүй тохиолдолд зээлийн барьцааны хөрөнгөөр хангуулах тухай  Т ББСБ ХХК-ийн гаргасан нэхэмжлэлийн шаардлагыг хүлээн зөвшөөрснийг баталж, хэргийг хэрэгсэхгүй болгосугай.</w:t>
      </w:r>
    </w:p>
    <w:p w:rsidR="00000000" w:rsidRDefault="00F65F12">
      <w:pPr>
        <w:pStyle w:val="NormalWeb"/>
        <w:jc w:val="both"/>
        <w:divId w:val="470514205"/>
      </w:pPr>
      <w:r>
        <w:t>2. И****** хуулийн 175 дугаар зүйлийн 175.1 дэх хэсэгт зааснаар хариуцагч М.А, Б.Ж, М.А нар нь үүргээ гүйцэтгээгүй буюу зохих ёсоор гүйцэтгээгүй тохиолдолд “Б******** гэрээ”-ний зүйл болох 1. Б аймгийн Ө сумын 4 дүгээр баг, Их булан ногоон суурьшил-23 гудамж, 2327 тоот хаягт байршилтай, газрын өмчлөх эрхийн улсын бүртгэлийн 000748654 дугаартай 537 м.кв талбайтай гэр бүлийн хэрэгцээнд зориулалтай газар, 2. Б аймгийн Ө сумын 4 дүгээр баг, Их булан 27-15 тоот хаягт байршилтай, үл хөдлөх эд хөрөнгө өмчлөх эрхийн улсын бүртгэлийн 000391043 дугаартай 100 м.кв талбайтай хувийн сууцны зориулалтай үл хөдлөх хөрөнгө, 3. М.А*** эзэмшлийн 450,000 төгрөгийн үнэ бүхий зурагт, 1,200,000 төгрөгийн үнэ бүхий хөргөгч, 500,000 төгрөгийн үнэ бүхий тавилга, 800,000 төгрөгийн үнэ бүхий угаалгын машин  зэрэг хөдлөх, үл хөдлөх эд хөрөнгүүдийг шүүхийн шийдвэрийн дагуу дуудлага худалдаанд оруулахыг Б аймаг дахь Ш****** шийдвэр гүйцэтгэх газарт даалгасугай.</w:t>
      </w:r>
    </w:p>
    <w:p w:rsidR="00000000" w:rsidRDefault="00F65F12">
      <w:pPr>
        <w:pStyle w:val="NormalWeb"/>
        <w:jc w:val="both"/>
        <w:divId w:val="470514205"/>
      </w:pPr>
      <w:r>
        <w:t>3. У**** тэмдэгтийн хураамжийн тухай хуулийн 7 дугаар зүйлийн 7.1.1, И****** хэрэг шүүхэд хянан шийдвэрлэх тухай хуулийн 56 дугаар зүйлийн 56.1, 60 дугаар зүйлийн 60.1-т зааснаар нэхэмжлэгч Т ББСБ ХХК-ийн улсын тэмдэгтийн хураамжид төлсөн 229,525 төгрөгийг улсын орлогод хэвээр үлдээж, И****** хэрэг шүүхэд хянан шийдвэрлэх тухай хуулийн 74 дүгээр зүйлийн 74.5-д зааснаар Т***** сан дахь улсын тэмдэгтийн хураамжийн 0000100020000941 дугаартай данснаас 114,762 төгрөг, мөн хариуцагч М.А, Б.Ж, М.А нараас 114,762 төгрөгийг тус тус гаргуулан нэхэмжлэгч Т ББСБ ХХК-д олгосугай.</w:t>
      </w:r>
    </w:p>
    <w:p w:rsidR="00000000" w:rsidRDefault="00F65F12">
      <w:pPr>
        <w:pStyle w:val="NormalWeb"/>
        <w:jc w:val="both"/>
        <w:divId w:val="470514205"/>
      </w:pPr>
      <w:r>
        <w:t>4.И****** хэрэг шүүхэд хянан шийдвэрлэх тухай хуулийн 75 дугаар зүйлийн 75.6-д зааснаар энэхүү захирамжийг хариуцагч сайн дураар биелүүлээгүй бол шүүхийн шийдвэрийн нэгэн адил албадан гүйцэтгэсүгэй.</w:t>
      </w:r>
    </w:p>
    <w:p w:rsidR="00000000" w:rsidRDefault="00F65F12">
      <w:pPr>
        <w:pStyle w:val="NormalWeb"/>
        <w:jc w:val="both"/>
        <w:divId w:val="470514205"/>
      </w:pPr>
      <w:r>
        <w:t>5.И****** хэрэг шүүхэд хянан шийдвэрлэх тухай хуулийн 74 дүгээр зүйлийн 74.4-д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rsidR="00000000" w:rsidRDefault="00F65F12">
      <w:pPr>
        <w:pStyle w:val="NormalWeb"/>
        <w:jc w:val="both"/>
        <w:divId w:val="470514205"/>
      </w:pPr>
      <w:r>
        <w:t xml:space="preserve"> </w:t>
      </w:r>
    </w:p>
    <w:p w:rsidR="00000000" w:rsidRDefault="00F65F12">
      <w:pPr>
        <w:pStyle w:val="NormalWeb"/>
        <w:jc w:val="both"/>
        <w:divId w:val="470514205"/>
      </w:pPr>
      <w:r>
        <w:t xml:space="preserve"> </w:t>
      </w:r>
    </w:p>
    <w:p w:rsidR="00000000" w:rsidRDefault="00F65F12">
      <w:pPr>
        <w:pStyle w:val="NormalWeb"/>
        <w:jc w:val="both"/>
        <w:divId w:val="470514205"/>
      </w:pPr>
      <w:r>
        <w:t xml:space="preserve"> </w:t>
      </w:r>
    </w:p>
    <w:p w:rsidR="00000000" w:rsidRDefault="00F65F12">
      <w:pPr>
        <w:pStyle w:val="NormalWeb"/>
        <w:jc w:val="both"/>
        <w:divId w:val="470514205"/>
      </w:pPr>
      <w:r>
        <w:t xml:space="preserve"> </w:t>
      </w:r>
    </w:p>
    <w:p w:rsidR="00F65F12" w:rsidRDefault="00F65F12">
      <w:pPr>
        <w:pStyle w:val="NormalWeb"/>
        <w:jc w:val="center"/>
        <w:divId w:val="470514205"/>
      </w:pPr>
      <w:r>
        <w:t>шүүгч [НЭР]</w:t>
      </w:r>
    </w:p>
    <w:sectPr w:rsidR="00F65F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3027"/>
    <w:rsid w:val="005B3027"/>
    <w:rsid w:val="006A42FF"/>
    <w:rsid w:val="00F65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E7AB5A"/>
  <w15:chartTrackingRefBased/>
  <w15:docId w15:val="{ED65F438-7BC5-4386-B8C4-9246111E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mn-MN" w:eastAsia="mn-M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fright">
    <w:name w:val="fright"/>
    <w:basedOn w:val="Normal"/>
    <w:pPr>
      <w:spacing w:before="100" w:beforeAutospacing="1" w:after="100" w:afterAutospacing="1"/>
    </w:pPr>
  </w:style>
  <w:style w:type="paragraph" w:customStyle="1" w:styleId="undsen">
    <w:name w:val="undsen"/>
    <w:basedOn w:val="Normal"/>
    <w:pPr>
      <w:spacing w:before="100" w:beforeAutospacing="1" w:after="100" w:afterAutospacing="1"/>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306188">
      <w:marLeft w:val="0"/>
      <w:marRight w:val="0"/>
      <w:marTop w:val="0"/>
      <w:marBottom w:val="0"/>
      <w:divBdr>
        <w:top w:val="none" w:sz="0" w:space="0" w:color="auto"/>
        <w:left w:val="none" w:sz="0" w:space="0" w:color="auto"/>
        <w:bottom w:val="none" w:sz="0" w:space="0" w:color="auto"/>
        <w:right w:val="none" w:sz="0" w:space="0" w:color="auto"/>
      </w:divBdr>
      <w:divsChild>
        <w:div w:id="470514205">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Export HTML to Word Document with JavaScript</vt:lpstr>
    </vt:vector>
  </TitlesOfParts>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Б.Хундыз</dc:creator>
  <cp:keywords/>
  <dc:description/>
  <cp:lastModifiedBy>Dell</cp:lastModifiedBy>
  <cp:revision>2</cp:revision>
  <dcterms:created xsi:type="dcterms:W3CDTF">2025-04-02T09:11:00Z</dcterms:created>
  <dcterms:modified xsi:type="dcterms:W3CDTF">2025-04-02T09:11:00Z</dcterms:modified>
</cp:coreProperties>
</file>